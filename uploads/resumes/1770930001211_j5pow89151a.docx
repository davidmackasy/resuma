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E92AB" w14:textId="77777777" w:rsidR="00CB30EC" w:rsidRDefault="00616581" w:rsidP="00616581">
      <w:pPr>
        <w:pBdr>
          <w:bottom w:val="single" w:sz="12" w:space="1" w:color="auto"/>
        </w:pBdr>
        <w:rPr>
          <w:b/>
        </w:rPr>
      </w:pPr>
      <w:r w:rsidRPr="00616581">
        <w:rPr>
          <w:b/>
          <w:sz w:val="44"/>
          <w:szCs w:val="44"/>
        </w:rPr>
        <w:t>David</w:t>
      </w:r>
      <w:r w:rsidR="001C5666">
        <w:rPr>
          <w:b/>
          <w:sz w:val="44"/>
          <w:szCs w:val="44"/>
        </w:rPr>
        <w:t xml:space="preserve"> Makasa</w:t>
      </w:r>
      <w:r w:rsidRPr="00616581">
        <w:rPr>
          <w:b/>
          <w:sz w:val="44"/>
          <w:szCs w:val="44"/>
        </w:rPr>
        <w:t xml:space="preserve"> </w:t>
      </w:r>
      <w:proofErr w:type="spellStart"/>
      <w:r w:rsidRPr="00616581">
        <w:rPr>
          <w:b/>
          <w:sz w:val="44"/>
          <w:szCs w:val="44"/>
        </w:rPr>
        <w:t>Maluti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7</w:t>
      </w:r>
      <w:r w:rsidRPr="00567E2C">
        <w:rPr>
          <w:b/>
        </w:rPr>
        <w:t>05</w:t>
      </w:r>
      <w:r>
        <w:rPr>
          <w:b/>
        </w:rPr>
        <w:t>-280-7059</w:t>
      </w:r>
    </w:p>
    <w:p w14:paraId="4B8D6BAF" w14:textId="62AF55E6" w:rsidR="00FA1C2A" w:rsidRDefault="008E40A9" w:rsidP="00CB30EC">
      <w:pPr>
        <w:rPr>
          <w:b/>
        </w:rPr>
      </w:pPr>
      <w:r w:rsidRPr="008E40A9">
        <w:rPr>
          <w:b/>
        </w:rPr>
        <w:t xml:space="preserve">900 Vaughan </w:t>
      </w:r>
      <w:r w:rsidRPr="008E40A9">
        <w:rPr>
          <w:b/>
        </w:rPr>
        <w:t>Ave</w:t>
      </w:r>
      <w:r>
        <w:rPr>
          <w:b/>
        </w:rPr>
        <w:t>,</w:t>
      </w:r>
      <w:r w:rsidRPr="008E40A9">
        <w:rPr>
          <w:b/>
        </w:rPr>
        <w:t xml:space="preserve"> Selkirk</w:t>
      </w:r>
      <w:r w:rsidRPr="008E40A9">
        <w:rPr>
          <w:b/>
        </w:rPr>
        <w:t>, MB R1A 4N3</w:t>
      </w:r>
      <w:r w:rsidR="00616581">
        <w:rPr>
          <w:b/>
        </w:rPr>
        <w:tab/>
      </w:r>
      <w:r w:rsidR="00616581">
        <w:rPr>
          <w:b/>
        </w:rPr>
        <w:tab/>
      </w:r>
      <w:r w:rsidR="00616581">
        <w:rPr>
          <w:b/>
        </w:rPr>
        <w:tab/>
      </w:r>
      <w:r w:rsidR="00616581">
        <w:rPr>
          <w:b/>
        </w:rPr>
        <w:tab/>
        <w:t>davidmackasy@</w:t>
      </w:r>
      <w:r>
        <w:rPr>
          <w:b/>
        </w:rPr>
        <w:t>yahoo</w:t>
      </w:r>
      <w:r w:rsidR="00616581">
        <w:rPr>
          <w:b/>
        </w:rPr>
        <w:t>.com</w:t>
      </w:r>
      <w:r w:rsidR="00616581">
        <w:rPr>
          <w:b/>
        </w:rPr>
        <w:tab/>
      </w:r>
      <w:r w:rsidR="00616581">
        <w:rPr>
          <w:b/>
        </w:rPr>
        <w:tab/>
      </w:r>
      <w:r w:rsidR="00616581">
        <w:rPr>
          <w:b/>
        </w:rPr>
        <w:tab/>
      </w:r>
      <w:r w:rsidR="00616581">
        <w:rPr>
          <w:b/>
        </w:rPr>
        <w:tab/>
      </w:r>
    </w:p>
    <w:p w14:paraId="0B68EFF2" w14:textId="77777777" w:rsidR="001603A5" w:rsidRPr="001603A5" w:rsidRDefault="001603A5" w:rsidP="00CB30EC">
      <w:pPr>
        <w:tabs>
          <w:tab w:val="left" w:pos="1851"/>
        </w:tabs>
      </w:pPr>
      <w:r>
        <w:rPr>
          <w:b/>
        </w:rPr>
        <w:t xml:space="preserve">OBJECTIVE: </w:t>
      </w:r>
      <w:r>
        <w:t>Full-time or part-time</w:t>
      </w:r>
      <w:r w:rsidR="001C5666">
        <w:t xml:space="preserve"> employment in a retail setting, that will allow me to further develop my current skill set.</w:t>
      </w:r>
    </w:p>
    <w:p w14:paraId="53C9C272" w14:textId="77777777" w:rsidR="001603A5" w:rsidRDefault="001603A5" w:rsidP="001603A5">
      <w:pPr>
        <w:tabs>
          <w:tab w:val="left" w:pos="1851"/>
        </w:tabs>
      </w:pPr>
    </w:p>
    <w:p w14:paraId="7E357DB4" w14:textId="77777777" w:rsidR="00CB30EC" w:rsidRPr="00CB30EC" w:rsidRDefault="00616581" w:rsidP="001603A5">
      <w:pPr>
        <w:pBdr>
          <w:bottom w:val="single" w:sz="4" w:space="1" w:color="auto"/>
        </w:pBdr>
        <w:tabs>
          <w:tab w:val="left" w:pos="1851"/>
        </w:tabs>
        <w:rPr>
          <w:b/>
        </w:rPr>
      </w:pPr>
      <w:r>
        <w:rPr>
          <w:b/>
        </w:rPr>
        <w:t>Skills and Abilities</w:t>
      </w:r>
    </w:p>
    <w:p w14:paraId="652470FA" w14:textId="77777777" w:rsidR="00CB30EC" w:rsidRDefault="00CB30EC" w:rsidP="001603A5">
      <w:pPr>
        <w:tabs>
          <w:tab w:val="left" w:pos="1851"/>
        </w:tabs>
        <w:rPr>
          <w:b/>
          <w:smallCaps/>
        </w:rPr>
      </w:pPr>
    </w:p>
    <w:p w14:paraId="420F1A23" w14:textId="77777777" w:rsidR="00CB30EC" w:rsidRDefault="00616581" w:rsidP="001603A5">
      <w:pPr>
        <w:numPr>
          <w:ilvl w:val="0"/>
          <w:numId w:val="1"/>
        </w:numPr>
      </w:pPr>
      <w:r>
        <w:t>Enjoys greeting customers and educating them on available products</w:t>
      </w:r>
    </w:p>
    <w:p w14:paraId="586A7918" w14:textId="77777777" w:rsidR="00616581" w:rsidRDefault="00616581" w:rsidP="001603A5">
      <w:pPr>
        <w:numPr>
          <w:ilvl w:val="0"/>
          <w:numId w:val="1"/>
        </w:numPr>
      </w:pPr>
      <w:r>
        <w:t>Enjoys working with the public</w:t>
      </w:r>
    </w:p>
    <w:p w14:paraId="07B47965" w14:textId="77777777" w:rsidR="00616581" w:rsidRDefault="00616581" w:rsidP="001603A5">
      <w:pPr>
        <w:numPr>
          <w:ilvl w:val="0"/>
          <w:numId w:val="1"/>
        </w:numPr>
      </w:pPr>
      <w:r>
        <w:t>Understands the importance of team work and communication in the workplace</w:t>
      </w:r>
    </w:p>
    <w:p w14:paraId="31A1CBD8" w14:textId="77777777" w:rsidR="00616581" w:rsidRDefault="00616581" w:rsidP="001603A5">
      <w:pPr>
        <w:numPr>
          <w:ilvl w:val="0"/>
          <w:numId w:val="1"/>
        </w:numPr>
      </w:pPr>
      <w:r>
        <w:t xml:space="preserve">Hardworking, </w:t>
      </w:r>
      <w:r w:rsidR="001603A5">
        <w:t xml:space="preserve">punctual, </w:t>
      </w:r>
      <w:r>
        <w:t>conscientious and trustworthy</w:t>
      </w:r>
    </w:p>
    <w:p w14:paraId="2715E121" w14:textId="77777777" w:rsidR="00CB30EC" w:rsidRDefault="00616581" w:rsidP="001603A5">
      <w:pPr>
        <w:numPr>
          <w:ilvl w:val="0"/>
          <w:numId w:val="1"/>
        </w:numPr>
      </w:pPr>
      <w:r>
        <w:t>Effectively uses computer software such as, Wor</w:t>
      </w:r>
      <w:r w:rsidR="0019735F">
        <w:t>d, Publisher, Email, Outlook</w:t>
      </w:r>
    </w:p>
    <w:p w14:paraId="0D6A89A8" w14:textId="77777777" w:rsidR="00FA1C2A" w:rsidRDefault="00FA1C2A" w:rsidP="001603A5">
      <w:pPr>
        <w:rPr>
          <w:b/>
          <w:smallCaps/>
        </w:rPr>
      </w:pPr>
    </w:p>
    <w:p w14:paraId="4B2F9D44" w14:textId="77777777" w:rsidR="001603A5" w:rsidRDefault="001603A5" w:rsidP="001603A5">
      <w:pPr>
        <w:rPr>
          <w:b/>
          <w:smallCaps/>
        </w:rPr>
      </w:pPr>
    </w:p>
    <w:p w14:paraId="7CB10C1F" w14:textId="77777777" w:rsidR="00CE7A57" w:rsidRDefault="00616581" w:rsidP="001603A5">
      <w:pPr>
        <w:pBdr>
          <w:bottom w:val="single" w:sz="4" w:space="1" w:color="auto"/>
        </w:pBdr>
        <w:rPr>
          <w:b/>
        </w:rPr>
      </w:pPr>
      <w:r>
        <w:rPr>
          <w:b/>
        </w:rPr>
        <w:t>Employment</w:t>
      </w:r>
      <w:r w:rsidR="00CB30EC">
        <w:rPr>
          <w:b/>
        </w:rPr>
        <w:t xml:space="preserve"> Experience</w:t>
      </w:r>
    </w:p>
    <w:p w14:paraId="2F2AF9F9" w14:textId="70D7867C" w:rsidR="00BF6C88" w:rsidRDefault="00BF6C88" w:rsidP="00BF6C88">
      <w:pPr>
        <w:rPr>
          <w:b/>
        </w:rPr>
      </w:pPr>
    </w:p>
    <w:p w14:paraId="556F5008" w14:textId="660F1C9F" w:rsidR="00593B3F" w:rsidRDefault="00593B3F" w:rsidP="00593B3F">
      <w:r>
        <w:rPr>
          <w:b/>
        </w:rPr>
        <w:t>Sage</w:t>
      </w:r>
      <w:r w:rsidR="00AC3C89">
        <w:rPr>
          <w:b/>
        </w:rPr>
        <w:t xml:space="preserve"> Industries and Cleaning Services</w:t>
      </w:r>
      <w:r>
        <w:t xml:space="preserve">, </w:t>
      </w:r>
      <w:r w:rsidR="00AC3C89">
        <w:t>Selkirk</w:t>
      </w:r>
      <w:r>
        <w:t xml:space="preserve">, </w:t>
      </w:r>
      <w:r w:rsidR="00AC3C89">
        <w:t>MB</w:t>
      </w:r>
      <w:r>
        <w:tab/>
      </w:r>
      <w:r w:rsidR="008E40A9">
        <w:tab/>
      </w:r>
      <w:r w:rsidR="008E40A9">
        <w:tab/>
      </w:r>
      <w:r>
        <w:t>20</w:t>
      </w:r>
      <w:r w:rsidR="00AC3C89">
        <w:t>20</w:t>
      </w:r>
      <w:r>
        <w:t xml:space="preserve"> – 202</w:t>
      </w:r>
      <w:r w:rsidR="00AC3C89">
        <w:t>2</w:t>
      </w:r>
    </w:p>
    <w:p w14:paraId="43F35FCD" w14:textId="77777777" w:rsidR="0093007E" w:rsidRDefault="0093007E" w:rsidP="0093007E">
      <w:pPr>
        <w:pStyle w:val="ListParagraph"/>
        <w:numPr>
          <w:ilvl w:val="0"/>
          <w:numId w:val="18"/>
        </w:numPr>
      </w:pPr>
      <w:r>
        <w:t xml:space="preserve">To control activities of all cleaners by selecting, supervising, training, </w:t>
      </w:r>
      <w:proofErr w:type="gramStart"/>
      <w:r>
        <w:t>motivating</w:t>
      </w:r>
      <w:proofErr w:type="gramEnd"/>
      <w:r>
        <w:t xml:space="preserve"> and developing personnel to achieve competence within the cleaning responsibilities.</w:t>
      </w:r>
    </w:p>
    <w:p w14:paraId="6AAF226C" w14:textId="0ED55270" w:rsidR="0093007E" w:rsidRDefault="0093007E" w:rsidP="0093007E">
      <w:pPr>
        <w:pStyle w:val="ListParagraph"/>
        <w:numPr>
          <w:ilvl w:val="0"/>
          <w:numId w:val="18"/>
        </w:numPr>
      </w:pPr>
      <w:r>
        <w:t xml:space="preserve">To supervise all aspects of cleaning to provide an atmosphere conductive to the comfort of </w:t>
      </w:r>
      <w:r>
        <w:t>all</w:t>
      </w:r>
      <w:r>
        <w:t xml:space="preserve"> CIBC staff and its clients.</w:t>
      </w:r>
    </w:p>
    <w:p w14:paraId="5BC8791A" w14:textId="77777777" w:rsidR="0093007E" w:rsidRDefault="0093007E" w:rsidP="0093007E">
      <w:pPr>
        <w:pStyle w:val="ListParagraph"/>
        <w:numPr>
          <w:ilvl w:val="0"/>
          <w:numId w:val="18"/>
        </w:numPr>
      </w:pPr>
      <w:r>
        <w:t>To manage and keep inventory of operating equipment and supplies.</w:t>
      </w:r>
    </w:p>
    <w:p w14:paraId="34DABB8E" w14:textId="77777777" w:rsidR="0093007E" w:rsidRDefault="0093007E" w:rsidP="0093007E">
      <w:pPr>
        <w:pStyle w:val="ListParagraph"/>
        <w:numPr>
          <w:ilvl w:val="0"/>
          <w:numId w:val="18"/>
        </w:numPr>
      </w:pPr>
      <w:r>
        <w:t>To analyze needs and recommend supplies and equipment.</w:t>
      </w:r>
    </w:p>
    <w:p w14:paraId="4659F9A6" w14:textId="77777777" w:rsidR="0093007E" w:rsidRDefault="0093007E" w:rsidP="0093007E">
      <w:pPr>
        <w:pStyle w:val="ListParagraph"/>
        <w:numPr>
          <w:ilvl w:val="0"/>
          <w:numId w:val="18"/>
        </w:numPr>
      </w:pPr>
      <w:r>
        <w:t>To analyze trends in equipment, materials and methods and recommend changes when these would benefit the customer facilities.</w:t>
      </w:r>
    </w:p>
    <w:p w14:paraId="22E8382A" w14:textId="7147E1E8" w:rsidR="00593B3F" w:rsidRPr="0093007E" w:rsidRDefault="0093007E" w:rsidP="00BF6C88">
      <w:pPr>
        <w:pStyle w:val="ListParagraph"/>
        <w:numPr>
          <w:ilvl w:val="0"/>
          <w:numId w:val="18"/>
        </w:numPr>
      </w:pPr>
      <w:r>
        <w:t>To carry out daily quality assurance inspections.</w:t>
      </w:r>
    </w:p>
    <w:p w14:paraId="662CC7EC" w14:textId="77777777" w:rsidR="00593B3F" w:rsidRDefault="00593B3F" w:rsidP="00BF6C88">
      <w:pPr>
        <w:rPr>
          <w:b/>
        </w:rPr>
      </w:pPr>
    </w:p>
    <w:p w14:paraId="1EC490EA" w14:textId="41BF6259" w:rsidR="00BF6C88" w:rsidRDefault="00BF6C88" w:rsidP="00BF6C88">
      <w:r>
        <w:rPr>
          <w:b/>
        </w:rPr>
        <w:t xml:space="preserve">Customer Service Representative, </w:t>
      </w:r>
      <w:r>
        <w:t>Millennium 1 Solutions, Sudbury, ON</w:t>
      </w:r>
      <w:r>
        <w:tab/>
        <w:t xml:space="preserve">2018 </w:t>
      </w:r>
      <w:r w:rsidR="00593B3F">
        <w:t>– 2021</w:t>
      </w:r>
    </w:p>
    <w:p w14:paraId="75F8111C" w14:textId="77777777" w:rsidR="00BF6C88" w:rsidRDefault="00BF6C88" w:rsidP="0093007E">
      <w:pPr>
        <w:pStyle w:val="ListParagraph"/>
        <w:numPr>
          <w:ilvl w:val="0"/>
          <w:numId w:val="19"/>
        </w:numPr>
      </w:pPr>
      <w:r w:rsidRPr="00BF6C88">
        <w:t>Confer with customers to provide information about products or services, take or enter orders, cancel accounts, or obtain details of complaints</w:t>
      </w:r>
    </w:p>
    <w:p w14:paraId="48B5508A" w14:textId="77777777" w:rsidR="00BF6C88" w:rsidRDefault="00BF6C88" w:rsidP="0093007E">
      <w:pPr>
        <w:pStyle w:val="ListParagraph"/>
        <w:numPr>
          <w:ilvl w:val="0"/>
          <w:numId w:val="19"/>
        </w:numPr>
      </w:pPr>
      <w:r w:rsidRPr="00BF6C88">
        <w:t>Keep records of customer interactions or transactions, recording details of inquiries, complaints, or comments, as well as actions taken</w:t>
      </w:r>
    </w:p>
    <w:p w14:paraId="6EDF913A" w14:textId="77777777" w:rsidR="00BF6C88" w:rsidRDefault="00BF6C88" w:rsidP="0093007E">
      <w:pPr>
        <w:pStyle w:val="ListParagraph"/>
        <w:numPr>
          <w:ilvl w:val="0"/>
          <w:numId w:val="19"/>
        </w:numPr>
      </w:pPr>
      <w:r w:rsidRPr="00BF6C88">
        <w:t xml:space="preserve">Resolve customers' service or billing complaints by performing activities </w:t>
      </w:r>
      <w:r>
        <w:t xml:space="preserve">such as </w:t>
      </w:r>
      <w:r w:rsidRPr="00BF6C88">
        <w:t>refunding money, or adjusting bills</w:t>
      </w:r>
    </w:p>
    <w:p w14:paraId="11D348C5" w14:textId="77777777" w:rsidR="00BF6C88" w:rsidRDefault="00BF6C88" w:rsidP="0093007E">
      <w:pPr>
        <w:pStyle w:val="ListParagraph"/>
        <w:numPr>
          <w:ilvl w:val="0"/>
          <w:numId w:val="19"/>
        </w:numPr>
      </w:pPr>
      <w:r w:rsidRPr="00BF6C88">
        <w:t>Answer telephone calls from potential customers who have been solicited through advertisements</w:t>
      </w:r>
    </w:p>
    <w:p w14:paraId="719B7A37" w14:textId="77777777" w:rsidR="00DD010C" w:rsidRDefault="00DD010C" w:rsidP="0093007E">
      <w:pPr>
        <w:pStyle w:val="ListParagraph"/>
        <w:numPr>
          <w:ilvl w:val="0"/>
          <w:numId w:val="19"/>
        </w:numPr>
      </w:pPr>
      <w:r>
        <w:t xml:space="preserve">Experience working with PC Optimum Points, </w:t>
      </w:r>
      <w:proofErr w:type="spellStart"/>
      <w:r>
        <w:t>Callobria</w:t>
      </w:r>
      <w:proofErr w:type="spellEnd"/>
      <w:r>
        <w:t xml:space="preserve"> (Credit Union), and PC Banking</w:t>
      </w:r>
    </w:p>
    <w:p w14:paraId="74AC8936" w14:textId="77777777" w:rsidR="00BF6C88" w:rsidRDefault="00BF6C88" w:rsidP="001603A5">
      <w:pPr>
        <w:rPr>
          <w:b/>
        </w:rPr>
      </w:pPr>
    </w:p>
    <w:p w14:paraId="1A18D8ED" w14:textId="77777777" w:rsidR="00CB30EC" w:rsidRDefault="00616581" w:rsidP="001603A5">
      <w:r>
        <w:rPr>
          <w:b/>
        </w:rPr>
        <w:t xml:space="preserve">Retail Associate, </w:t>
      </w:r>
      <w:r w:rsidR="001C5666">
        <w:t>Shopr</w:t>
      </w:r>
      <w:r>
        <w:t>ite</w:t>
      </w:r>
      <w:r w:rsidR="001C5666">
        <w:t xml:space="preserve"> (Grocery), </w:t>
      </w:r>
      <w:proofErr w:type="spellStart"/>
      <w:r w:rsidR="001C5666">
        <w:t>Sowlezi</w:t>
      </w:r>
      <w:proofErr w:type="spellEnd"/>
      <w:r w:rsidR="001C5666">
        <w:t>, Zambia</w:t>
      </w:r>
      <w:r w:rsidR="001C5666">
        <w:tab/>
      </w:r>
      <w:r w:rsidR="001C5666">
        <w:tab/>
      </w:r>
      <w:r w:rsidR="001C5666">
        <w:tab/>
      </w:r>
      <w:r w:rsidR="001C5666">
        <w:tab/>
        <w:t>2014</w:t>
      </w:r>
      <w:r>
        <w:t>-2017</w:t>
      </w:r>
    </w:p>
    <w:p w14:paraId="4646BCC3" w14:textId="77777777" w:rsidR="00616581" w:rsidRDefault="00616581" w:rsidP="0093007E">
      <w:pPr>
        <w:pStyle w:val="ListParagraph"/>
        <w:numPr>
          <w:ilvl w:val="0"/>
          <w:numId w:val="20"/>
        </w:numPr>
      </w:pPr>
      <w:r>
        <w:t xml:space="preserve">Stocked grocery products (frozen, dairy, </w:t>
      </w:r>
      <w:proofErr w:type="gramStart"/>
      <w:r>
        <w:t>fruits</w:t>
      </w:r>
      <w:proofErr w:type="gramEnd"/>
      <w:r>
        <w:t xml:space="preserve"> and veg</w:t>
      </w:r>
      <w:r w:rsidR="00DB00A6">
        <w:t>e</w:t>
      </w:r>
      <w:r>
        <w:t>tables)</w:t>
      </w:r>
    </w:p>
    <w:p w14:paraId="22C45551" w14:textId="77777777" w:rsidR="001603A5" w:rsidRDefault="001603A5" w:rsidP="0093007E">
      <w:pPr>
        <w:pStyle w:val="ListParagraph"/>
        <w:numPr>
          <w:ilvl w:val="0"/>
          <w:numId w:val="20"/>
        </w:numPr>
      </w:pPr>
      <w:r>
        <w:t>Stocked non food items</w:t>
      </w:r>
    </w:p>
    <w:p w14:paraId="6109BB0C" w14:textId="77777777" w:rsidR="00616581" w:rsidRDefault="00616581" w:rsidP="0093007E">
      <w:pPr>
        <w:pStyle w:val="ListParagraph"/>
        <w:numPr>
          <w:ilvl w:val="0"/>
          <w:numId w:val="20"/>
        </w:numPr>
      </w:pPr>
      <w:r>
        <w:t>Weighed produce for customers</w:t>
      </w:r>
    </w:p>
    <w:p w14:paraId="4D59A528" w14:textId="77777777" w:rsidR="00616581" w:rsidRDefault="001603A5" w:rsidP="0093007E">
      <w:pPr>
        <w:pStyle w:val="ListParagraph"/>
        <w:numPr>
          <w:ilvl w:val="0"/>
          <w:numId w:val="20"/>
        </w:numPr>
      </w:pPr>
      <w:r>
        <w:t>Dusted and washed shelves</w:t>
      </w:r>
    </w:p>
    <w:p w14:paraId="0321DBA8" w14:textId="77777777" w:rsidR="001603A5" w:rsidRDefault="001603A5" w:rsidP="0093007E">
      <w:pPr>
        <w:pStyle w:val="ListParagraph"/>
        <w:numPr>
          <w:ilvl w:val="0"/>
          <w:numId w:val="20"/>
        </w:numPr>
      </w:pPr>
      <w:r>
        <w:t>Ensured that fridges and freezers were clean and free of ice build up</w:t>
      </w:r>
    </w:p>
    <w:p w14:paraId="44F473A1" w14:textId="77777777" w:rsidR="00616581" w:rsidRDefault="00616581" w:rsidP="00BF6C88">
      <w:pPr>
        <w:rPr>
          <w:b/>
        </w:rPr>
      </w:pPr>
    </w:p>
    <w:p w14:paraId="7104B8C9" w14:textId="77777777" w:rsidR="00D140B1" w:rsidRPr="00BF6C88" w:rsidRDefault="00FA6CC4" w:rsidP="00BF6C88">
      <w:pPr>
        <w:rPr>
          <w:lang w:val="fr-CA"/>
        </w:rPr>
      </w:pPr>
      <w:r w:rsidRPr="00BF6C88">
        <w:rPr>
          <w:b/>
          <w:lang w:val="fr-CA"/>
        </w:rPr>
        <w:lastRenderedPageBreak/>
        <w:t>Teller</w:t>
      </w:r>
      <w:r w:rsidRPr="00BF6C88">
        <w:rPr>
          <w:lang w:val="fr-CA"/>
        </w:rPr>
        <w:t xml:space="preserve">, </w:t>
      </w:r>
      <w:proofErr w:type="spellStart"/>
      <w:r w:rsidR="00D140B1" w:rsidRPr="00BF6C88">
        <w:rPr>
          <w:lang w:val="fr-CA"/>
        </w:rPr>
        <w:t>Zoona</w:t>
      </w:r>
      <w:proofErr w:type="spellEnd"/>
      <w:r w:rsidRPr="00BF6C88">
        <w:rPr>
          <w:lang w:val="fr-CA"/>
        </w:rPr>
        <w:t xml:space="preserve"> (Financial Services), </w:t>
      </w:r>
      <w:proofErr w:type="spellStart"/>
      <w:r w:rsidRPr="00BF6C88">
        <w:rPr>
          <w:lang w:val="fr-CA"/>
        </w:rPr>
        <w:t>Sowlezi</w:t>
      </w:r>
      <w:proofErr w:type="spellEnd"/>
      <w:r w:rsidRPr="00BF6C88">
        <w:rPr>
          <w:lang w:val="fr-CA"/>
        </w:rPr>
        <w:t xml:space="preserve">, </w:t>
      </w:r>
      <w:proofErr w:type="spellStart"/>
      <w:r w:rsidRPr="00BF6C88">
        <w:rPr>
          <w:lang w:val="fr-CA"/>
        </w:rPr>
        <w:t>Zambia</w:t>
      </w:r>
      <w:proofErr w:type="spellEnd"/>
      <w:r w:rsidR="00D140B1" w:rsidRPr="00BF6C88">
        <w:rPr>
          <w:lang w:val="fr-CA"/>
        </w:rPr>
        <w:t xml:space="preserve"> </w:t>
      </w:r>
      <w:r w:rsidRPr="00BF6C88">
        <w:rPr>
          <w:lang w:val="fr-CA"/>
        </w:rPr>
        <w:tab/>
      </w:r>
      <w:r w:rsidRPr="00BF6C88">
        <w:rPr>
          <w:lang w:val="fr-CA"/>
        </w:rPr>
        <w:tab/>
      </w:r>
      <w:r w:rsidRPr="00BF6C88">
        <w:rPr>
          <w:lang w:val="fr-CA"/>
        </w:rPr>
        <w:tab/>
      </w:r>
      <w:r w:rsidRPr="00BF6C88">
        <w:rPr>
          <w:lang w:val="fr-CA"/>
        </w:rPr>
        <w:tab/>
        <w:t>2015</w:t>
      </w:r>
    </w:p>
    <w:p w14:paraId="5D31EAEF" w14:textId="77777777" w:rsidR="00FA6CC4" w:rsidRDefault="00FA6CC4" w:rsidP="0093007E">
      <w:pPr>
        <w:pStyle w:val="ListParagraph"/>
        <w:numPr>
          <w:ilvl w:val="0"/>
          <w:numId w:val="21"/>
        </w:numPr>
      </w:pPr>
      <w:r>
        <w:t>Received payments made in cash</w:t>
      </w:r>
    </w:p>
    <w:p w14:paraId="5F0EACA9" w14:textId="77777777" w:rsidR="00FA6CC4" w:rsidRDefault="00FA6CC4" w:rsidP="0093007E">
      <w:pPr>
        <w:pStyle w:val="ListParagraph"/>
        <w:numPr>
          <w:ilvl w:val="0"/>
          <w:numId w:val="21"/>
        </w:numPr>
      </w:pPr>
      <w:r>
        <w:t>Accurately count money</w:t>
      </w:r>
    </w:p>
    <w:p w14:paraId="5102C76E" w14:textId="77777777" w:rsidR="00FA6CC4" w:rsidRDefault="00FA6CC4" w:rsidP="0093007E">
      <w:pPr>
        <w:pStyle w:val="ListParagraph"/>
        <w:numPr>
          <w:ilvl w:val="0"/>
          <w:numId w:val="21"/>
        </w:numPr>
      </w:pPr>
      <w:r>
        <w:t>Arrange for transfer of funds</w:t>
      </w:r>
    </w:p>
    <w:p w14:paraId="72A9A059" w14:textId="77777777" w:rsidR="00FA6CC4" w:rsidRDefault="00FA6CC4" w:rsidP="0093007E">
      <w:pPr>
        <w:pStyle w:val="ListParagraph"/>
        <w:numPr>
          <w:ilvl w:val="0"/>
          <w:numId w:val="21"/>
        </w:numPr>
      </w:pPr>
      <w:r>
        <w:t xml:space="preserve">Assist customers with retrieving funds </w:t>
      </w:r>
    </w:p>
    <w:p w14:paraId="70796AEB" w14:textId="77777777" w:rsidR="00FA6CC4" w:rsidRPr="00FA6CC4" w:rsidRDefault="00FA6CC4" w:rsidP="0093007E">
      <w:pPr>
        <w:pStyle w:val="ListParagraph"/>
        <w:numPr>
          <w:ilvl w:val="0"/>
          <w:numId w:val="21"/>
        </w:numPr>
      </w:pPr>
      <w:r>
        <w:t xml:space="preserve">Verify customers’ identification and follow strict company protocols </w:t>
      </w:r>
    </w:p>
    <w:p w14:paraId="7D07AB7C" w14:textId="77777777" w:rsidR="00FA6CC4" w:rsidRPr="00FA6CC4" w:rsidRDefault="00FA6CC4" w:rsidP="00BF6C88"/>
    <w:p w14:paraId="2A4AA677" w14:textId="77777777" w:rsidR="001603A5" w:rsidRDefault="001603A5" w:rsidP="00BF6C88">
      <w:pPr>
        <w:rPr>
          <w:b/>
        </w:rPr>
      </w:pPr>
    </w:p>
    <w:p w14:paraId="0CE0E4CC" w14:textId="77777777" w:rsidR="00BF6C88" w:rsidRDefault="00BF6C88" w:rsidP="00BF6C88">
      <w:pPr>
        <w:rPr>
          <w:b/>
        </w:rPr>
      </w:pPr>
    </w:p>
    <w:p w14:paraId="2AB6171D" w14:textId="77777777" w:rsidR="00BF6C88" w:rsidRDefault="00BF6C88" w:rsidP="00BF6C88">
      <w:pPr>
        <w:rPr>
          <w:b/>
        </w:rPr>
      </w:pPr>
    </w:p>
    <w:p w14:paraId="26A1856F" w14:textId="77777777" w:rsidR="00BF6C88" w:rsidRDefault="00BF6C88" w:rsidP="00BF6C88">
      <w:pPr>
        <w:rPr>
          <w:b/>
        </w:rPr>
      </w:pPr>
    </w:p>
    <w:p w14:paraId="1D88BB42" w14:textId="77777777" w:rsidR="00BF6C88" w:rsidRDefault="00BF6C88" w:rsidP="00BF6C88">
      <w:pPr>
        <w:rPr>
          <w:u w:val="single"/>
        </w:rPr>
      </w:pPr>
    </w:p>
    <w:p w14:paraId="218494D7" w14:textId="77777777" w:rsidR="00BF6C88" w:rsidRPr="00B17EC4" w:rsidRDefault="00BF6C88" w:rsidP="00BF6C88">
      <w:pPr>
        <w:pBdr>
          <w:bottom w:val="single" w:sz="4" w:space="1" w:color="auto"/>
        </w:pBdr>
        <w:rPr>
          <w:u w:val="single"/>
        </w:rPr>
      </w:pPr>
      <w:r w:rsidRPr="00B17EC4">
        <w:rPr>
          <w:u w:val="single"/>
        </w:rPr>
        <w:t>David Makasa Maluti</w:t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</w:r>
      <w:r w:rsidRPr="00B17EC4">
        <w:rPr>
          <w:u w:val="single"/>
        </w:rPr>
        <w:tab/>
        <w:t>Page 2</w:t>
      </w:r>
    </w:p>
    <w:p w14:paraId="764EC8FB" w14:textId="77777777" w:rsidR="00BF6C88" w:rsidRDefault="00BF6C88" w:rsidP="001603A5">
      <w:pPr>
        <w:pBdr>
          <w:bottom w:val="single" w:sz="4" w:space="1" w:color="auto"/>
        </w:pBdr>
        <w:rPr>
          <w:b/>
        </w:rPr>
      </w:pPr>
    </w:p>
    <w:p w14:paraId="47812CF6" w14:textId="77777777" w:rsidR="00D411DF" w:rsidRDefault="00D411DF" w:rsidP="001603A5">
      <w:pPr>
        <w:pBdr>
          <w:bottom w:val="single" w:sz="4" w:space="1" w:color="auto"/>
        </w:pBdr>
        <w:rPr>
          <w:b/>
        </w:rPr>
      </w:pPr>
      <w:r w:rsidRPr="00D411DF">
        <w:rPr>
          <w:b/>
        </w:rPr>
        <w:t>Education</w:t>
      </w:r>
    </w:p>
    <w:p w14:paraId="1FFB4556" w14:textId="059FB91B" w:rsidR="001C5396" w:rsidRDefault="001C5396" w:rsidP="001603A5"/>
    <w:p w14:paraId="5B8CF183" w14:textId="7CD17095" w:rsidR="001C5396" w:rsidRPr="001A7400" w:rsidRDefault="001A7400" w:rsidP="001603A5">
      <w:pPr>
        <w:rPr>
          <w:b/>
          <w:bCs/>
        </w:rPr>
      </w:pPr>
      <w:r w:rsidRPr="001A7400">
        <w:rPr>
          <w:b/>
          <w:bCs/>
        </w:rPr>
        <w:t xml:space="preserve">Certificate of Achievement for Academic and Career Entrance </w:t>
      </w:r>
      <w:r>
        <w:rPr>
          <w:b/>
          <w:bCs/>
        </w:rPr>
        <w:t xml:space="preserve">            </w:t>
      </w:r>
      <w:r w:rsidR="008E40A9">
        <w:rPr>
          <w:b/>
          <w:bCs/>
        </w:rPr>
        <w:t>2018 - 2021</w:t>
      </w:r>
    </w:p>
    <w:p w14:paraId="038433BD" w14:textId="77777777" w:rsidR="001A7400" w:rsidRPr="00BF6C88" w:rsidRDefault="001A7400" w:rsidP="001A7400">
      <w:r>
        <w:t>Cambrian College of Applied Art and Technology</w:t>
      </w:r>
    </w:p>
    <w:p w14:paraId="0D92F6C1" w14:textId="77777777" w:rsidR="0019735F" w:rsidRPr="00BF6C88" w:rsidRDefault="0019735F" w:rsidP="001603A5"/>
    <w:p w14:paraId="5A10FA84" w14:textId="77777777" w:rsidR="0019735F" w:rsidRPr="00BF6C88" w:rsidRDefault="0019735F" w:rsidP="001603A5">
      <w:r w:rsidRPr="00BF6C88">
        <w:t>Legally entitled to work in Canada</w:t>
      </w:r>
    </w:p>
    <w:p w14:paraId="586780D4" w14:textId="77777777" w:rsidR="0019735F" w:rsidRPr="00BF6C88" w:rsidRDefault="0019735F" w:rsidP="001603A5">
      <w:r w:rsidRPr="00BF6C88">
        <w:t xml:space="preserve">Canadian Permanent Residency </w:t>
      </w:r>
    </w:p>
    <w:p w14:paraId="15C62DEB" w14:textId="77777777" w:rsidR="0019735F" w:rsidRPr="00BF6C88" w:rsidRDefault="0019735F" w:rsidP="001603A5"/>
    <w:p w14:paraId="6EDC4F3C" w14:textId="77777777" w:rsidR="0019735F" w:rsidRDefault="0019735F" w:rsidP="0019735F">
      <w:pPr>
        <w:pBdr>
          <w:bottom w:val="single" w:sz="4" w:space="1" w:color="auto"/>
        </w:pBdr>
        <w:rPr>
          <w:b/>
        </w:rPr>
      </w:pPr>
      <w:r>
        <w:rPr>
          <w:b/>
        </w:rPr>
        <w:t>Certificates</w:t>
      </w:r>
    </w:p>
    <w:p w14:paraId="14D899D9" w14:textId="77777777" w:rsidR="0019735F" w:rsidRPr="00BF6C88" w:rsidRDefault="0019735F" w:rsidP="001603A5"/>
    <w:p w14:paraId="5492E6C8" w14:textId="77777777" w:rsidR="0019735F" w:rsidRPr="00BF6C88" w:rsidRDefault="0019735F" w:rsidP="001603A5">
      <w:r w:rsidRPr="00BF6C88">
        <w:t>Health and Safety Awareness in 4 Steps</w:t>
      </w:r>
      <w:r w:rsidRPr="00BF6C88">
        <w:tab/>
      </w:r>
      <w:r w:rsidRPr="00BF6C88">
        <w:tab/>
      </w:r>
      <w:r w:rsidRPr="00BF6C88">
        <w:tab/>
      </w:r>
      <w:r w:rsidRPr="00BF6C88">
        <w:tab/>
      </w:r>
      <w:r w:rsidRPr="00BF6C88">
        <w:tab/>
        <w:t>2018</w:t>
      </w:r>
    </w:p>
    <w:p w14:paraId="22AC7567" w14:textId="77777777" w:rsidR="0019735F" w:rsidRPr="00BF6C88" w:rsidRDefault="0019735F" w:rsidP="0019735F">
      <w:pPr>
        <w:spacing w:before="120"/>
      </w:pPr>
      <w:r w:rsidRPr="00BF6C88">
        <w:t>Sensitivity Training for Employees</w:t>
      </w:r>
      <w:r w:rsidRPr="00BF6C88">
        <w:tab/>
      </w:r>
      <w:r w:rsidRPr="00BF6C88">
        <w:tab/>
      </w:r>
      <w:r w:rsidRPr="00BF6C88">
        <w:tab/>
      </w:r>
      <w:r w:rsidRPr="00BF6C88">
        <w:tab/>
      </w:r>
      <w:r w:rsidRPr="00BF6C88">
        <w:tab/>
      </w:r>
      <w:r w:rsidRPr="00BF6C88">
        <w:tab/>
        <w:t>2018</w:t>
      </w:r>
    </w:p>
    <w:p w14:paraId="4D20B5BA" w14:textId="77777777" w:rsidR="0019735F" w:rsidRPr="00BF6C88" w:rsidRDefault="0019735F" w:rsidP="0019735F">
      <w:pPr>
        <w:spacing w:before="120"/>
      </w:pPr>
      <w:r w:rsidRPr="00BF6C88">
        <w:t>Social Media Awareness for Employees</w:t>
      </w:r>
      <w:r w:rsidRPr="00BF6C88">
        <w:tab/>
      </w:r>
      <w:r w:rsidRPr="00BF6C88">
        <w:tab/>
      </w:r>
      <w:r w:rsidRPr="00BF6C88">
        <w:tab/>
      </w:r>
      <w:r w:rsidRPr="00BF6C88">
        <w:tab/>
      </w:r>
      <w:r w:rsidRPr="00BF6C88">
        <w:tab/>
        <w:t>2018</w:t>
      </w:r>
    </w:p>
    <w:p w14:paraId="7BD7F7F7" w14:textId="602123EA" w:rsidR="001A7400" w:rsidRDefault="0019735F" w:rsidP="0019735F">
      <w:pPr>
        <w:spacing w:before="120"/>
      </w:pPr>
      <w:r w:rsidRPr="00BF6C88">
        <w:t xml:space="preserve">Workplace Bullying and Harassment </w:t>
      </w:r>
      <w:r w:rsidRPr="00BF6C88">
        <w:tab/>
      </w:r>
      <w:r w:rsidRPr="00BF6C88">
        <w:tab/>
      </w:r>
      <w:r w:rsidRPr="00BF6C88">
        <w:tab/>
      </w:r>
      <w:r w:rsidRPr="00BF6C88">
        <w:tab/>
      </w:r>
      <w:r w:rsidRPr="00BF6C88">
        <w:tab/>
        <w:t>2018</w:t>
      </w:r>
    </w:p>
    <w:p w14:paraId="27EA5F76" w14:textId="1DFCAE3F" w:rsidR="001A7400" w:rsidRPr="00BF6C88" w:rsidRDefault="001A7400" w:rsidP="001A7400">
      <w:r>
        <w:t>Cambrian College of Applied Art and Technology</w:t>
      </w:r>
      <w:r>
        <w:tab/>
      </w:r>
      <w:r>
        <w:tab/>
      </w:r>
      <w:r>
        <w:tab/>
      </w:r>
      <w:r>
        <w:tab/>
        <w:t>2021</w:t>
      </w:r>
    </w:p>
    <w:p w14:paraId="43C6BEA7" w14:textId="77777777" w:rsidR="0019735F" w:rsidRPr="00BF6C88" w:rsidRDefault="0019735F" w:rsidP="001603A5"/>
    <w:p w14:paraId="3A8CE768" w14:textId="77777777" w:rsidR="0019735F" w:rsidRDefault="0019735F" w:rsidP="0019735F">
      <w:pPr>
        <w:pBdr>
          <w:bottom w:val="single" w:sz="4" w:space="1" w:color="auto"/>
        </w:pBdr>
        <w:rPr>
          <w:b/>
        </w:rPr>
      </w:pPr>
      <w:r>
        <w:rPr>
          <w:b/>
        </w:rPr>
        <w:t xml:space="preserve">References </w:t>
      </w:r>
    </w:p>
    <w:p w14:paraId="4A965959" w14:textId="77777777" w:rsidR="0019735F" w:rsidRPr="00BF6C88" w:rsidRDefault="0019735F" w:rsidP="001603A5">
      <w:r w:rsidRPr="00BF6C88">
        <w:t xml:space="preserve">Available upon request. </w:t>
      </w:r>
    </w:p>
    <w:sectPr w:rsidR="0019735F" w:rsidRPr="00BF6C88" w:rsidSect="00334F84">
      <w:type w:val="continuous"/>
      <w:pgSz w:w="12240" w:h="15840"/>
      <w:pgMar w:top="1152" w:right="1440" w:bottom="1152" w:left="1440" w:header="562" w:footer="562" w:gutter="0"/>
      <w:cols w:space="720"/>
      <w:docGrid w:linePitch="2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7D63"/>
    <w:multiLevelType w:val="hybridMultilevel"/>
    <w:tmpl w:val="0DB095EE"/>
    <w:lvl w:ilvl="0" w:tplc="BF9EAF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0462A"/>
    <w:multiLevelType w:val="hybridMultilevel"/>
    <w:tmpl w:val="F53A3F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4636D"/>
    <w:multiLevelType w:val="multilevel"/>
    <w:tmpl w:val="3C50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0054C"/>
    <w:multiLevelType w:val="hybridMultilevel"/>
    <w:tmpl w:val="E7146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8E1CB9"/>
    <w:multiLevelType w:val="hybridMultilevel"/>
    <w:tmpl w:val="2DB03F36"/>
    <w:lvl w:ilvl="0" w:tplc="10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CBD789B"/>
    <w:multiLevelType w:val="hybridMultilevel"/>
    <w:tmpl w:val="4D2AC2B6"/>
    <w:lvl w:ilvl="0" w:tplc="100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F4A6260"/>
    <w:multiLevelType w:val="hybridMultilevel"/>
    <w:tmpl w:val="9A4493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A26310"/>
    <w:multiLevelType w:val="multilevel"/>
    <w:tmpl w:val="3CEA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76ABB"/>
    <w:multiLevelType w:val="multilevel"/>
    <w:tmpl w:val="C2B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677F3"/>
    <w:multiLevelType w:val="multilevel"/>
    <w:tmpl w:val="1338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44607"/>
    <w:multiLevelType w:val="hybridMultilevel"/>
    <w:tmpl w:val="8FDEDBCE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9019F0"/>
    <w:multiLevelType w:val="multilevel"/>
    <w:tmpl w:val="6366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05047"/>
    <w:multiLevelType w:val="multilevel"/>
    <w:tmpl w:val="D0D8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F7E80"/>
    <w:multiLevelType w:val="multilevel"/>
    <w:tmpl w:val="825A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53627"/>
    <w:multiLevelType w:val="hybridMultilevel"/>
    <w:tmpl w:val="54D4A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6101C0"/>
    <w:multiLevelType w:val="hybridMultilevel"/>
    <w:tmpl w:val="9C8EA1BE"/>
    <w:lvl w:ilvl="0" w:tplc="1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451425"/>
    <w:multiLevelType w:val="hybridMultilevel"/>
    <w:tmpl w:val="247402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9569EF"/>
    <w:multiLevelType w:val="hybridMultilevel"/>
    <w:tmpl w:val="92E843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9C623B"/>
    <w:multiLevelType w:val="hybridMultilevel"/>
    <w:tmpl w:val="8FEE2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855CA6"/>
    <w:multiLevelType w:val="hybridMultilevel"/>
    <w:tmpl w:val="0196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0F670B"/>
    <w:multiLevelType w:val="multilevel"/>
    <w:tmpl w:val="AB70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303548">
    <w:abstractNumId w:val="15"/>
  </w:num>
  <w:num w:numId="2" w16cid:durableId="1624773304">
    <w:abstractNumId w:val="10"/>
  </w:num>
  <w:num w:numId="3" w16cid:durableId="2106150127">
    <w:abstractNumId w:val="4"/>
  </w:num>
  <w:num w:numId="4" w16cid:durableId="2094811834">
    <w:abstractNumId w:val="5"/>
  </w:num>
  <w:num w:numId="5" w16cid:durableId="1038511253">
    <w:abstractNumId w:val="0"/>
  </w:num>
  <w:num w:numId="6" w16cid:durableId="1771856958">
    <w:abstractNumId w:val="17"/>
  </w:num>
  <w:num w:numId="7" w16cid:durableId="1014720671">
    <w:abstractNumId w:val="13"/>
  </w:num>
  <w:num w:numId="8" w16cid:durableId="77096168">
    <w:abstractNumId w:val="12"/>
  </w:num>
  <w:num w:numId="9" w16cid:durableId="1633176112">
    <w:abstractNumId w:val="9"/>
  </w:num>
  <w:num w:numId="10" w16cid:durableId="843937571">
    <w:abstractNumId w:val="11"/>
  </w:num>
  <w:num w:numId="11" w16cid:durableId="560677191">
    <w:abstractNumId w:val="20"/>
  </w:num>
  <w:num w:numId="12" w16cid:durableId="1542282634">
    <w:abstractNumId w:val="8"/>
  </w:num>
  <w:num w:numId="13" w16cid:durableId="1172253792">
    <w:abstractNumId w:val="7"/>
  </w:num>
  <w:num w:numId="14" w16cid:durableId="475534028">
    <w:abstractNumId w:val="2"/>
  </w:num>
  <w:num w:numId="15" w16cid:durableId="821970797">
    <w:abstractNumId w:val="1"/>
  </w:num>
  <w:num w:numId="16" w16cid:durableId="1312102745">
    <w:abstractNumId w:val="16"/>
  </w:num>
  <w:num w:numId="17" w16cid:durableId="1537156841">
    <w:abstractNumId w:val="6"/>
  </w:num>
  <w:num w:numId="18" w16cid:durableId="1883665745">
    <w:abstractNumId w:val="18"/>
  </w:num>
  <w:num w:numId="19" w16cid:durableId="931545976">
    <w:abstractNumId w:val="3"/>
  </w:num>
  <w:num w:numId="20" w16cid:durableId="1191649167">
    <w:abstractNumId w:val="19"/>
  </w:num>
  <w:num w:numId="21" w16cid:durableId="18459714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CA" w:vendorID="64" w:dllVersion="6" w:nlCheck="1" w:checkStyle="0"/>
  <w:activeWritingStyle w:appName="MSWord" w:lang="en-CA" w:vendorID="64" w:dllVersion="6" w:nlCheck="1" w:checkStyle="1"/>
  <w:activeWritingStyle w:appName="MSWord" w:lang="en-CA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27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B2"/>
    <w:rsid w:val="00034B58"/>
    <w:rsid w:val="00133760"/>
    <w:rsid w:val="001603A5"/>
    <w:rsid w:val="00166FEF"/>
    <w:rsid w:val="00172090"/>
    <w:rsid w:val="0019735F"/>
    <w:rsid w:val="001A7400"/>
    <w:rsid w:val="001C5396"/>
    <w:rsid w:val="001C5666"/>
    <w:rsid w:val="0025146E"/>
    <w:rsid w:val="00334F84"/>
    <w:rsid w:val="00362788"/>
    <w:rsid w:val="003B67EF"/>
    <w:rsid w:val="003C7FDA"/>
    <w:rsid w:val="003F255C"/>
    <w:rsid w:val="004249B0"/>
    <w:rsid w:val="00426D47"/>
    <w:rsid w:val="004439E6"/>
    <w:rsid w:val="00481702"/>
    <w:rsid w:val="004916A5"/>
    <w:rsid w:val="0050709D"/>
    <w:rsid w:val="00523B8A"/>
    <w:rsid w:val="00567E2C"/>
    <w:rsid w:val="00593B3F"/>
    <w:rsid w:val="00616581"/>
    <w:rsid w:val="006852DF"/>
    <w:rsid w:val="006B5811"/>
    <w:rsid w:val="006C1530"/>
    <w:rsid w:val="00721837"/>
    <w:rsid w:val="007516C2"/>
    <w:rsid w:val="007E3943"/>
    <w:rsid w:val="00844425"/>
    <w:rsid w:val="008E40A9"/>
    <w:rsid w:val="0093007E"/>
    <w:rsid w:val="00A05C3E"/>
    <w:rsid w:val="00A46EB7"/>
    <w:rsid w:val="00AB291E"/>
    <w:rsid w:val="00AC3C89"/>
    <w:rsid w:val="00AF451B"/>
    <w:rsid w:val="00B17EC4"/>
    <w:rsid w:val="00B94ABB"/>
    <w:rsid w:val="00BB4C33"/>
    <w:rsid w:val="00BB5102"/>
    <w:rsid w:val="00BF6C88"/>
    <w:rsid w:val="00C15473"/>
    <w:rsid w:val="00C41BCF"/>
    <w:rsid w:val="00C60850"/>
    <w:rsid w:val="00CB30EC"/>
    <w:rsid w:val="00CE7A57"/>
    <w:rsid w:val="00D140B1"/>
    <w:rsid w:val="00D411DF"/>
    <w:rsid w:val="00D940B3"/>
    <w:rsid w:val="00DB00A6"/>
    <w:rsid w:val="00DB0C56"/>
    <w:rsid w:val="00DC4220"/>
    <w:rsid w:val="00DD010C"/>
    <w:rsid w:val="00E11739"/>
    <w:rsid w:val="00EE57D0"/>
    <w:rsid w:val="00F45B68"/>
    <w:rsid w:val="00F637B2"/>
    <w:rsid w:val="00F8737F"/>
    <w:rsid w:val="00F92077"/>
    <w:rsid w:val="00FA1C2A"/>
    <w:rsid w:val="00FA6CC4"/>
    <w:rsid w:val="00FD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BD0E92"/>
  <w15:docId w15:val="{F6EEBACE-A4A3-4841-BE7E-8FBE4676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735F"/>
    <w:rPr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658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34F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34F84"/>
    <w:rPr>
      <w:rFonts w:ascii="Segoe UI" w:hAnsi="Segoe UI" w:cs="Segoe UI"/>
      <w:sz w:val="18"/>
      <w:szCs w:val="18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2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oguest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B0ABFBD-51AD-466C-9ED2-BE18A8A095B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2CDE3B-DA6D-4ECF-9628-CC28F620DD5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1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KIMBERLY LABRIE</vt:lpstr>
    </vt:vector>
  </TitlesOfParts>
  <Company>Cambrian College</Company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KIMBERLY LABRIE</dc:title>
  <dc:subject/>
  <dc:creator>Job Connect</dc:creator>
  <cp:keywords/>
  <cp:lastModifiedBy>DAVID MAluti</cp:lastModifiedBy>
  <cp:revision>2</cp:revision>
  <cp:lastPrinted>2018-02-02T19:26:00Z</cp:lastPrinted>
  <dcterms:created xsi:type="dcterms:W3CDTF">2022-09-17T03:52:00Z</dcterms:created>
  <dcterms:modified xsi:type="dcterms:W3CDTF">2022-09-17T03:52:00Z</dcterms:modified>
</cp:coreProperties>
</file>